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CE01" w14:textId="77777777" w:rsidR="00B0743D" w:rsidRPr="007B5B36" w:rsidRDefault="00B0743D" w:rsidP="00A533BB">
      <w:pPr>
        <w:pStyle w:val="DivisionorProgram"/>
        <w:rPr>
          <w:rFonts w:ascii="Source Sans 3" w:hAnsi="Source Sans 3"/>
          <w:color w:val="4E2D82"/>
        </w:rPr>
      </w:pPr>
    </w:p>
    <w:p w14:paraId="2347DCC1" w14:textId="0EDA5981" w:rsidR="00740CC0" w:rsidRPr="009927F8" w:rsidRDefault="00740CC0" w:rsidP="00E13053">
      <w:pPr>
        <w:pStyle w:val="HeaderPTSerif"/>
        <w:spacing w:line="240" w:lineRule="auto"/>
        <w:jc w:val="left"/>
        <w:rPr>
          <w:rFonts w:ascii="Source Sans 3" w:hAnsi="Source Sans 3"/>
          <w:color w:val="4E2C82" w:themeColor="accent1"/>
          <w:sz w:val="44"/>
          <w:szCs w:val="44"/>
        </w:rPr>
      </w:pPr>
      <w:r w:rsidRPr="009927F8">
        <w:rPr>
          <w:rFonts w:ascii="Source Sans 3" w:hAnsi="Source Sans 3"/>
          <w:color w:val="4E2C82" w:themeColor="accent1"/>
          <w:sz w:val="44"/>
          <w:szCs w:val="44"/>
        </w:rPr>
        <w:t xml:space="preserve">Header </w:t>
      </w:r>
      <w:r w:rsidR="000B0B83" w:rsidRPr="009927F8">
        <w:rPr>
          <w:rFonts w:ascii="Source Sans 3" w:hAnsi="Source Sans 3"/>
          <w:color w:val="4E2C82" w:themeColor="accent1"/>
          <w:sz w:val="44"/>
          <w:szCs w:val="44"/>
        </w:rPr>
        <w:t>Source Sans</w:t>
      </w:r>
      <w:r w:rsidR="00E4512C" w:rsidRPr="009927F8">
        <w:rPr>
          <w:rFonts w:ascii="Source Sans 3" w:hAnsi="Source Sans 3"/>
          <w:color w:val="4E2C82" w:themeColor="accent1"/>
          <w:sz w:val="44"/>
          <w:szCs w:val="44"/>
        </w:rPr>
        <w:t xml:space="preserve"> 3</w:t>
      </w:r>
      <w:r w:rsidRPr="009927F8">
        <w:rPr>
          <w:rFonts w:ascii="Source Sans 3" w:hAnsi="Source Sans 3"/>
          <w:color w:val="4E2C82" w:themeColor="accent1"/>
          <w:sz w:val="44"/>
          <w:szCs w:val="44"/>
        </w:rPr>
        <w:t>, bold, purple 100%, 21pt/</w:t>
      </w:r>
      <w:r w:rsidR="009B5D5E" w:rsidRPr="009927F8">
        <w:rPr>
          <w:rFonts w:ascii="Source Sans 3" w:hAnsi="Source Sans 3"/>
          <w:color w:val="4E2C82" w:themeColor="accent1"/>
          <w:sz w:val="44"/>
          <w:szCs w:val="44"/>
        </w:rPr>
        <w:t>1</w:t>
      </w:r>
      <w:r w:rsidR="00A533BB" w:rsidRPr="009927F8">
        <w:rPr>
          <w:rFonts w:ascii="Source Sans 3" w:hAnsi="Source Sans 3"/>
          <w:color w:val="4E2C82" w:themeColor="accent1"/>
          <w:sz w:val="44"/>
          <w:szCs w:val="44"/>
        </w:rPr>
        <w:t xml:space="preserve"> line</w:t>
      </w:r>
    </w:p>
    <w:p w14:paraId="16ECA0B9" w14:textId="24FE9E63" w:rsidR="002A4128" w:rsidRPr="007B5B36" w:rsidRDefault="00091EFB" w:rsidP="00E13053">
      <w:pPr>
        <w:pStyle w:val="Arialregularblack10"/>
        <w:jc w:val="left"/>
        <w:rPr>
          <w:rFonts w:ascii="Source Sans 3" w:hAnsi="Source Sans 3"/>
        </w:rPr>
      </w:pPr>
      <w:r w:rsidRPr="007B5B36">
        <w:rPr>
          <w:rFonts w:ascii="Source Sans 3" w:hAnsi="Source Sans 3"/>
        </w:rPr>
        <w:t xml:space="preserve">Source Sans </w:t>
      </w:r>
      <w:r w:rsidR="00F504B0">
        <w:rPr>
          <w:rFonts w:ascii="Source Sans 3" w:hAnsi="Source Sans 3"/>
        </w:rPr>
        <w:t>3</w:t>
      </w:r>
      <w:r w:rsidR="002A4128" w:rsidRPr="007B5B36">
        <w:rPr>
          <w:rFonts w:ascii="Source Sans 3" w:hAnsi="Source Sans 3"/>
        </w:rPr>
        <w:t>, regular, black 100% 10pt/1.25 lines.</w:t>
      </w:r>
      <w:r w:rsidR="00543501" w:rsidRPr="007B5B36">
        <w:rPr>
          <w:rFonts w:ascii="Source Sans 3" w:hAnsi="Source Sans 3"/>
        </w:rPr>
        <w:t> </w:t>
      </w:r>
      <w:r w:rsidR="002A4128" w:rsidRPr="007B5B36">
        <w:rPr>
          <w:rFonts w:ascii="Source Sans 3" w:hAnsi="Source Sans 3"/>
        </w:rPr>
        <w:t xml:space="preserve">Lorem ipsum dolor </w:t>
      </w:r>
      <w:proofErr w:type="gramStart"/>
      <w:r w:rsidR="002A4128" w:rsidRPr="007B5B36">
        <w:rPr>
          <w:rFonts w:ascii="Source Sans 3" w:hAnsi="Source Sans 3"/>
        </w:rPr>
        <w:t>sit</w:t>
      </w:r>
      <w:proofErr w:type="gramEnd"/>
      <w:r w:rsidR="002A4128" w:rsidRPr="007B5B36">
        <w:rPr>
          <w:rFonts w:ascii="Source Sans 3" w:hAnsi="Source Sans 3"/>
        </w:rPr>
        <w:t xml:space="preserve"> </w:t>
      </w:r>
      <w:proofErr w:type="spellStart"/>
      <w:r w:rsidR="002A4128" w:rsidRPr="007B5B36">
        <w:rPr>
          <w:rFonts w:ascii="Source Sans 3" w:hAnsi="Source Sans 3"/>
        </w:rPr>
        <w:t>amet</w:t>
      </w:r>
      <w:proofErr w:type="spellEnd"/>
      <w:r w:rsidR="002A4128" w:rsidRPr="007B5B36">
        <w:rPr>
          <w:rFonts w:ascii="Source Sans 3" w:hAnsi="Source Sans 3"/>
        </w:rPr>
        <w:t xml:space="preserve">, </w:t>
      </w:r>
      <w:proofErr w:type="spellStart"/>
      <w:r w:rsidR="002A4128" w:rsidRPr="007B5B36">
        <w:rPr>
          <w:rFonts w:ascii="Source Sans 3" w:hAnsi="Source Sans 3"/>
        </w:rPr>
        <w:t>consectetur</w:t>
      </w:r>
      <w:proofErr w:type="spellEnd"/>
      <w:r w:rsidR="002A4128" w:rsidRPr="007B5B36">
        <w:rPr>
          <w:rFonts w:ascii="Source Sans 3" w:hAnsi="Source Sans 3"/>
        </w:rPr>
        <w:t xml:space="preserve"> </w:t>
      </w:r>
      <w:proofErr w:type="spellStart"/>
      <w:r w:rsidR="002A4128" w:rsidRPr="007B5B36">
        <w:rPr>
          <w:rFonts w:ascii="Source Sans 3" w:hAnsi="Source Sans 3"/>
        </w:rPr>
        <w:t>adipiscing</w:t>
      </w:r>
      <w:proofErr w:type="spellEnd"/>
      <w:r w:rsidR="002A4128" w:rsidRPr="007B5B36">
        <w:rPr>
          <w:rFonts w:ascii="Source Sans 3" w:hAnsi="Source Sans 3"/>
        </w:rPr>
        <w:t xml:space="preserve"> </w:t>
      </w:r>
      <w:proofErr w:type="spellStart"/>
      <w:r w:rsidR="002A4128" w:rsidRPr="007B5B36">
        <w:rPr>
          <w:rFonts w:ascii="Source Sans 3" w:hAnsi="Source Sans 3"/>
        </w:rPr>
        <w:t>elit</w:t>
      </w:r>
      <w:proofErr w:type="spellEnd"/>
      <w:r w:rsidR="002A4128" w:rsidRPr="007B5B36">
        <w:rPr>
          <w:rFonts w:ascii="Source Sans 3" w:hAnsi="Source Sans 3"/>
        </w:rPr>
        <w:t xml:space="preserve">, sed do </w:t>
      </w:r>
      <w:proofErr w:type="spellStart"/>
      <w:r w:rsidR="002A4128" w:rsidRPr="007B5B36">
        <w:rPr>
          <w:rFonts w:ascii="Source Sans 3" w:hAnsi="Source Sans 3"/>
        </w:rPr>
        <w:t>eiusmod</w:t>
      </w:r>
      <w:proofErr w:type="spellEnd"/>
      <w:r w:rsidR="002A4128" w:rsidRPr="007B5B36">
        <w:rPr>
          <w:rFonts w:ascii="Source Sans 3" w:hAnsi="Source Sans 3"/>
        </w:rPr>
        <w:t> </w:t>
      </w:r>
      <w:r w:rsidR="00543501" w:rsidRPr="007B5B36">
        <w:rPr>
          <w:rFonts w:ascii="Source Sans 3" w:hAnsi="Source Sans 3"/>
        </w:rPr>
        <w:t xml:space="preserve"> </w:t>
      </w:r>
      <w:proofErr w:type="spellStart"/>
      <w:r w:rsidR="002A4128" w:rsidRPr="007B5B36">
        <w:rPr>
          <w:rFonts w:ascii="Source Sans 3" w:hAnsi="Source Sans 3"/>
          <w:lang w:val="fr-FR"/>
        </w:rPr>
        <w:t>tempor</w:t>
      </w:r>
      <w:proofErr w:type="spellEnd"/>
      <w:r w:rsidR="002A4128" w:rsidRPr="007B5B36">
        <w:rPr>
          <w:rFonts w:ascii="Source Sans 3" w:hAnsi="Source Sans 3"/>
          <w:lang w:val="fr-FR"/>
        </w:rPr>
        <w:t xml:space="preserve"> </w:t>
      </w:r>
      <w:proofErr w:type="spellStart"/>
      <w:r w:rsidR="002A4128" w:rsidRPr="007B5B36">
        <w:rPr>
          <w:rFonts w:ascii="Source Sans 3" w:hAnsi="Source Sans 3"/>
          <w:lang w:val="fr-FR"/>
        </w:rPr>
        <w:t>incididunt</w:t>
      </w:r>
      <w:proofErr w:type="spellEnd"/>
      <w:r w:rsidR="002A4128" w:rsidRPr="007B5B36">
        <w:rPr>
          <w:rFonts w:ascii="Source Sans 3" w:hAnsi="Source Sans 3"/>
          <w:lang w:val="fr-FR"/>
        </w:rPr>
        <w:t xml:space="preserve"> ut  </w:t>
      </w:r>
      <w:proofErr w:type="spellStart"/>
      <w:r w:rsidR="002A4128" w:rsidRPr="007B5B36">
        <w:rPr>
          <w:rFonts w:ascii="Source Sans 3" w:hAnsi="Source Sans 3"/>
          <w:lang w:val="fr-FR"/>
        </w:rPr>
        <w:t>abore</w:t>
      </w:r>
      <w:proofErr w:type="spellEnd"/>
      <w:r w:rsidR="002A4128" w:rsidRPr="007B5B36">
        <w:rPr>
          <w:rFonts w:ascii="Source Sans 3" w:hAnsi="Source Sans 3"/>
          <w:lang w:val="fr-FR"/>
        </w:rPr>
        <w:t xml:space="preserve"> et </w:t>
      </w:r>
      <w:proofErr w:type="spellStart"/>
      <w:r w:rsidR="002A4128" w:rsidRPr="007B5B36">
        <w:rPr>
          <w:rFonts w:ascii="Source Sans 3" w:hAnsi="Source Sans 3"/>
          <w:lang w:val="fr-FR"/>
        </w:rPr>
        <w:t>dolore</w:t>
      </w:r>
      <w:proofErr w:type="spellEnd"/>
      <w:r w:rsidR="002A4128" w:rsidRPr="007B5B36">
        <w:rPr>
          <w:rFonts w:ascii="Source Sans 3" w:hAnsi="Source Sans 3"/>
          <w:lang w:val="fr-FR"/>
        </w:rPr>
        <w:t xml:space="preserve"> magna </w:t>
      </w:r>
      <w:proofErr w:type="spellStart"/>
      <w:r w:rsidR="002A4128" w:rsidRPr="007B5B36">
        <w:rPr>
          <w:rFonts w:ascii="Source Sans 3" w:hAnsi="Source Sans 3"/>
          <w:lang w:val="fr-FR"/>
        </w:rPr>
        <w:t>aliqua</w:t>
      </w:r>
      <w:proofErr w:type="spellEnd"/>
      <w:r w:rsidR="002A4128" w:rsidRPr="007B5B36">
        <w:rPr>
          <w:rFonts w:ascii="Source Sans 3" w:hAnsi="Source Sans 3"/>
          <w:lang w:val="fr-FR"/>
        </w:rPr>
        <w:t>.</w:t>
      </w:r>
    </w:p>
    <w:p w14:paraId="0EDE8D10" w14:textId="77777777" w:rsidR="0041184B" w:rsidRPr="007B5B36" w:rsidRDefault="0041184B" w:rsidP="00B62846">
      <w:pPr>
        <w:rPr>
          <w:rFonts w:ascii="Source Sans 3" w:hAnsi="Source Sans 3" w:cs="Arial"/>
          <w:color w:val="000000" w:themeColor="text1"/>
          <w:lang w:val="fr-FR"/>
        </w:rPr>
      </w:pPr>
    </w:p>
    <w:p w14:paraId="0AD6469A" w14:textId="77777777" w:rsidR="00DE7135" w:rsidRPr="007B5B36" w:rsidRDefault="00DE7135" w:rsidP="00B62846">
      <w:pPr>
        <w:rPr>
          <w:rFonts w:ascii="Source Sans 3" w:hAnsi="Source Sans 3" w:cs="Arial"/>
          <w:color w:val="000000" w:themeColor="text1"/>
          <w:lang w:val="fr-FR"/>
        </w:rPr>
      </w:pPr>
    </w:p>
    <w:p w14:paraId="595F46BA" w14:textId="27D2B2E0" w:rsidR="0031445D" w:rsidRPr="007B5B36" w:rsidRDefault="0031445D" w:rsidP="00B62846">
      <w:pPr>
        <w:pStyle w:val="CTA"/>
        <w:ind w:left="0"/>
        <w:jc w:val="both"/>
        <w:rPr>
          <w:rFonts w:ascii="Source Sans 3" w:hAnsi="Source Sans 3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1798"/>
        <w:gridCol w:w="1799"/>
        <w:gridCol w:w="3597"/>
      </w:tblGrid>
      <w:tr w:rsidR="00A31687" w:rsidRPr="007B5B36" w14:paraId="438497B9" w14:textId="77777777" w:rsidTr="317823CD">
        <w:trPr>
          <w:trHeight w:val="3429"/>
        </w:trPr>
        <w:tc>
          <w:tcPr>
            <w:tcW w:w="5394" w:type="dxa"/>
            <w:gridSpan w:val="2"/>
            <w:tcMar>
              <w:left w:w="115" w:type="dxa"/>
              <w:right w:w="216" w:type="dxa"/>
            </w:tcMar>
          </w:tcPr>
          <w:p w14:paraId="37294408" w14:textId="43853BAB" w:rsidR="00A31687" w:rsidRPr="009927F8" w:rsidRDefault="00A31687" w:rsidP="00A31687">
            <w:pPr>
              <w:pStyle w:val="Subhead"/>
              <w:rPr>
                <w:rFonts w:ascii="Source Sans 3" w:hAnsi="Source Sans 3"/>
                <w:color w:val="4E2C82" w:themeColor="accent1"/>
              </w:rPr>
            </w:pPr>
            <w:proofErr w:type="spellStart"/>
            <w:r w:rsidRPr="009927F8">
              <w:rPr>
                <w:rFonts w:ascii="Source Sans 3" w:hAnsi="Source Sans 3"/>
                <w:color w:val="4E2C82" w:themeColor="accent1"/>
              </w:rPr>
              <w:t>Subheader</w:t>
            </w:r>
            <w:proofErr w:type="spellEnd"/>
            <w:r w:rsidRPr="009927F8">
              <w:rPr>
                <w:rFonts w:ascii="Source Sans 3" w:hAnsi="Source Sans 3"/>
                <w:color w:val="4E2C82" w:themeColor="accent1"/>
              </w:rPr>
              <w:t xml:space="preserve">, </w:t>
            </w:r>
            <w:r w:rsidR="005013A1" w:rsidRPr="009927F8">
              <w:rPr>
                <w:rFonts w:ascii="Source Sans 3" w:hAnsi="Source Sans 3"/>
                <w:color w:val="4E2C82" w:themeColor="accent1"/>
              </w:rPr>
              <w:t>source sans</w:t>
            </w:r>
            <w:r w:rsidRPr="009927F8">
              <w:rPr>
                <w:rFonts w:ascii="Source Sans 3" w:hAnsi="Source Sans 3"/>
                <w:color w:val="4E2C82" w:themeColor="accent1"/>
              </w:rPr>
              <w:t>, bold, purple 100%, 10pt/1 line.</w:t>
            </w:r>
          </w:p>
          <w:p w14:paraId="4523C76A" w14:textId="77777777" w:rsidR="00A31687" w:rsidRPr="007B5B36" w:rsidRDefault="00A31687" w:rsidP="00A31687">
            <w:pPr>
              <w:pStyle w:val="BodyCopy"/>
              <w:rPr>
                <w:rFonts w:ascii="Source Sans 3" w:hAnsi="Source Sans 3"/>
              </w:rPr>
            </w:pPr>
          </w:p>
          <w:p w14:paraId="08A6058D" w14:textId="78965393" w:rsidR="00A31687" w:rsidRPr="007B5B36" w:rsidRDefault="00091EFB" w:rsidP="001F2FBC">
            <w:pPr>
              <w:pStyle w:val="BodyCopyIndent"/>
              <w:rPr>
                <w:rFonts w:ascii="Source Sans 3" w:hAnsi="Source Sans 3"/>
                <w:color w:val="000000" w:themeColor="text1"/>
              </w:rPr>
            </w:pPr>
            <w:r w:rsidRPr="007B5B36">
              <w:rPr>
                <w:rFonts w:ascii="Source Sans 3" w:hAnsi="Source Sans 3"/>
                <w:color w:val="000000" w:themeColor="text1"/>
              </w:rPr>
              <w:t xml:space="preserve">Source Sans </w:t>
            </w:r>
            <w:r w:rsidR="00F504B0">
              <w:rPr>
                <w:rFonts w:ascii="Source Sans 3" w:hAnsi="Source Sans 3"/>
                <w:color w:val="000000" w:themeColor="text1"/>
              </w:rPr>
              <w:t>3</w:t>
            </w:r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regular, 10pt/16pt.  Lorem ipsum dolor </w:t>
            </w:r>
            <w:proofErr w:type="gramStart"/>
            <w:r w:rsidR="00A31687"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. Lorem ipsum dolor </w:t>
            </w:r>
            <w:proofErr w:type="gramStart"/>
            <w:r w:rsidR="00A31687"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>.</w:t>
            </w:r>
          </w:p>
          <w:p w14:paraId="642FB61B" w14:textId="77777777" w:rsidR="00A31687" w:rsidRPr="007B5B36" w:rsidRDefault="00A31687" w:rsidP="00FC4619">
            <w:pPr>
              <w:pStyle w:val="BodyCopyIndent"/>
              <w:rPr>
                <w:rFonts w:ascii="Source Sans 3" w:hAnsi="Source Sans 3"/>
                <w:color w:val="000000" w:themeColor="text1"/>
              </w:rPr>
            </w:pPr>
          </w:p>
          <w:p w14:paraId="156A1961" w14:textId="75BC1B05" w:rsidR="00A31687" w:rsidRPr="007B5B36" w:rsidRDefault="00A31687" w:rsidP="00FC4619">
            <w:pPr>
              <w:pStyle w:val="BodyCopyIndent"/>
              <w:rPr>
                <w:rFonts w:ascii="Source Sans 3" w:hAnsi="Source Sans 3"/>
                <w:color w:val="000000" w:themeColor="text1"/>
              </w:rPr>
            </w:pPr>
            <w:r w:rsidRPr="007B5B36">
              <w:rPr>
                <w:rFonts w:ascii="Source Sans 3" w:hAnsi="Source Sans 3"/>
                <w:color w:val="000000" w:themeColor="text1"/>
              </w:rPr>
              <w:t xml:space="preserve">Lorem ipsum dolor </w:t>
            </w:r>
            <w:proofErr w:type="gramStart"/>
            <w:r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 labore et dolore </w:t>
            </w:r>
          </w:p>
          <w:p w14:paraId="225C6379" w14:textId="77777777" w:rsidR="00A31687" w:rsidRPr="007B5B36" w:rsidRDefault="00A31687" w:rsidP="00091EFB">
            <w:pPr>
              <w:pStyle w:val="Subhead"/>
              <w:rPr>
                <w:rFonts w:ascii="Source Sans 3" w:hAnsi="Source Sans 3"/>
              </w:rPr>
            </w:pPr>
          </w:p>
        </w:tc>
        <w:tc>
          <w:tcPr>
            <w:tcW w:w="5396" w:type="dxa"/>
            <w:gridSpan w:val="2"/>
            <w:tcMar>
              <w:left w:w="216" w:type="dxa"/>
              <w:right w:w="115" w:type="dxa"/>
            </w:tcMar>
          </w:tcPr>
          <w:p w14:paraId="4D60EC80" w14:textId="6EBFCE1C" w:rsidR="00A31687" w:rsidRPr="009927F8" w:rsidRDefault="00A31687" w:rsidP="00A31687">
            <w:pPr>
              <w:pStyle w:val="Subhead"/>
              <w:rPr>
                <w:rFonts w:ascii="Source Sans 3" w:hAnsi="Source Sans 3"/>
                <w:color w:val="4E2C82" w:themeColor="accent1"/>
              </w:rPr>
            </w:pPr>
            <w:proofErr w:type="spellStart"/>
            <w:r w:rsidRPr="009927F8">
              <w:rPr>
                <w:rFonts w:ascii="Source Sans 3" w:hAnsi="Source Sans 3"/>
                <w:color w:val="4E2C82" w:themeColor="accent1"/>
              </w:rPr>
              <w:t>Subheader</w:t>
            </w:r>
            <w:proofErr w:type="spellEnd"/>
            <w:r w:rsidRPr="009927F8">
              <w:rPr>
                <w:rFonts w:ascii="Source Sans 3" w:hAnsi="Source Sans 3"/>
                <w:color w:val="4E2C82" w:themeColor="accent1"/>
              </w:rPr>
              <w:t xml:space="preserve">, </w:t>
            </w:r>
            <w:r w:rsidR="005013A1" w:rsidRPr="009927F8">
              <w:rPr>
                <w:rFonts w:ascii="Source Sans 3" w:hAnsi="Source Sans 3"/>
                <w:color w:val="4E2C82" w:themeColor="accent1"/>
              </w:rPr>
              <w:t>source sans</w:t>
            </w:r>
            <w:r w:rsidRPr="009927F8">
              <w:rPr>
                <w:rFonts w:ascii="Source Sans 3" w:hAnsi="Source Sans 3"/>
                <w:color w:val="4E2C82" w:themeColor="accent1"/>
              </w:rPr>
              <w:t>, bold, purple 100%, 10pt/1 line.</w:t>
            </w:r>
          </w:p>
          <w:p w14:paraId="1A5DD8A6" w14:textId="77777777" w:rsidR="00A31687" w:rsidRPr="007B5B36" w:rsidRDefault="00A31687" w:rsidP="00A31687">
            <w:pPr>
              <w:pStyle w:val="BodyCopy"/>
              <w:rPr>
                <w:rFonts w:ascii="Source Sans 3" w:hAnsi="Source Sans 3"/>
              </w:rPr>
            </w:pPr>
          </w:p>
          <w:p w14:paraId="1D4D0C3C" w14:textId="3E869574" w:rsidR="00A31687" w:rsidRPr="007B5B36" w:rsidRDefault="00091EFB" w:rsidP="00A31687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  <w:r w:rsidRPr="007B5B36">
              <w:rPr>
                <w:rFonts w:ascii="Source Sans 3" w:hAnsi="Source Sans 3"/>
                <w:color w:val="000000" w:themeColor="text1"/>
              </w:rPr>
              <w:t xml:space="preserve">Source Sans </w:t>
            </w:r>
            <w:r w:rsidR="00F504B0">
              <w:rPr>
                <w:rFonts w:ascii="Source Sans 3" w:hAnsi="Source Sans 3"/>
                <w:color w:val="000000" w:themeColor="text1"/>
              </w:rPr>
              <w:t>3</w:t>
            </w:r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regular, 10pt/16pt.  Lorem ipsum dolor </w:t>
            </w:r>
            <w:proofErr w:type="gramStart"/>
            <w:r w:rsidR="00A31687"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labore et dolore magna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. Lorem ipsum dolor </w:t>
            </w:r>
            <w:proofErr w:type="gramStart"/>
            <w:r w:rsidR="00A31687"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 xml:space="preserve"> labore et dolore magna </w:t>
            </w:r>
            <w:proofErr w:type="spellStart"/>
            <w:r w:rsidR="00A31687" w:rsidRPr="007B5B36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="00A31687" w:rsidRPr="007B5B36">
              <w:rPr>
                <w:rFonts w:ascii="Source Sans 3" w:hAnsi="Source Sans 3"/>
                <w:color w:val="000000" w:themeColor="text1"/>
              </w:rPr>
              <w:t>.</w:t>
            </w:r>
          </w:p>
          <w:p w14:paraId="2FDB088E" w14:textId="77777777" w:rsidR="00A31687" w:rsidRPr="007B5B36" w:rsidRDefault="00A31687" w:rsidP="00A31687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</w:p>
          <w:p w14:paraId="00E3F041" w14:textId="3362D9AE" w:rsidR="00A31687" w:rsidRPr="007B5B36" w:rsidRDefault="00A31687" w:rsidP="00543501">
            <w:pPr>
              <w:pStyle w:val="BodyCopy"/>
              <w:rPr>
                <w:rFonts w:ascii="Source Sans 3" w:hAnsi="Source Sans 3"/>
                <w:color w:val="808183"/>
              </w:rPr>
            </w:pPr>
            <w:r w:rsidRPr="007B5B36">
              <w:rPr>
                <w:rFonts w:ascii="Source Sans 3" w:hAnsi="Source Sans 3"/>
                <w:color w:val="000000" w:themeColor="text1"/>
              </w:rPr>
              <w:t xml:space="preserve">Lorem ipsum dolor </w:t>
            </w:r>
            <w:proofErr w:type="gramStart"/>
            <w:r w:rsidRPr="007B5B36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7B5B36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7B5B36">
              <w:rPr>
                <w:rFonts w:ascii="Source Sans 3" w:hAnsi="Source Sans 3"/>
                <w:color w:val="000000" w:themeColor="text1"/>
              </w:rPr>
              <w:t> labore et dolore magna</w:t>
            </w:r>
          </w:p>
        </w:tc>
      </w:tr>
      <w:tr w:rsidR="00A31687" w:rsidRPr="007B5B36" w14:paraId="0EAC5A11" w14:textId="77777777" w:rsidTr="317823CD">
        <w:trPr>
          <w:trHeight w:val="530"/>
        </w:trPr>
        <w:tc>
          <w:tcPr>
            <w:tcW w:w="10790" w:type="dxa"/>
            <w:gridSpan w:val="4"/>
          </w:tcPr>
          <w:p w14:paraId="50BD7132" w14:textId="430DDDB9" w:rsidR="00A31687" w:rsidRPr="007B5B36" w:rsidRDefault="00A31687" w:rsidP="00A31687">
            <w:pPr>
              <w:pStyle w:val="BodyCopy"/>
              <w:rPr>
                <w:rFonts w:ascii="Source Sans 3" w:hAnsi="Source Sans 3"/>
              </w:rPr>
            </w:pPr>
          </w:p>
        </w:tc>
      </w:tr>
      <w:tr w:rsidR="00A31687" w:rsidRPr="007B5B36" w14:paraId="1E5833A0" w14:textId="77777777" w:rsidTr="00F84ED9">
        <w:trPr>
          <w:trHeight w:val="342"/>
        </w:trPr>
        <w:tc>
          <w:tcPr>
            <w:tcW w:w="10790" w:type="dxa"/>
            <w:gridSpan w:val="4"/>
          </w:tcPr>
          <w:p w14:paraId="6B240604" w14:textId="441C9850" w:rsidR="00F84ED9" w:rsidRPr="007B5B36" w:rsidRDefault="00F84ED9" w:rsidP="009E5A01">
            <w:pPr>
              <w:pStyle w:val="Subhead"/>
              <w:jc w:val="center"/>
              <w:rPr>
                <w:rFonts w:ascii="Source Sans 3" w:hAnsi="Source Sans 3"/>
                <w:color w:val="FFFFFF" w:themeColor="background1"/>
              </w:rPr>
            </w:pPr>
          </w:p>
          <w:p w14:paraId="0507FBEC" w14:textId="4C5D5ABC" w:rsidR="00A31687" w:rsidRPr="007B5B36" w:rsidRDefault="005013A1" w:rsidP="002C7BEE">
            <w:pPr>
              <w:pStyle w:val="Subhead"/>
              <w:jc w:val="center"/>
              <w:rPr>
                <w:rFonts w:ascii="Source Sans 3" w:hAnsi="Source Sans 3"/>
                <w:color w:val="FFFFFF" w:themeColor="background1"/>
              </w:rPr>
            </w:pPr>
            <w:proofErr w:type="spellStart"/>
            <w:r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Subheader</w:t>
            </w:r>
            <w:proofErr w:type="spellEnd"/>
            <w:r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, source sans</w:t>
            </w:r>
            <w:r w:rsidR="006E577E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 xml:space="preserve"> </w:t>
            </w:r>
            <w:r w:rsid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3</w:t>
            </w:r>
            <w:r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 xml:space="preserve">, bold, </w:t>
            </w:r>
            <w:r w:rsidR="007C53E9"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white</w:t>
            </w:r>
            <w:r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 xml:space="preserve"> 100%, 1</w:t>
            </w:r>
            <w:r w:rsidR="00DC4015"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2</w:t>
            </w:r>
            <w:r w:rsidRPr="007B5B36">
              <w:rPr>
                <w:rFonts w:ascii="Source Sans 3" w:hAnsi="Source Sans 3"/>
                <w:color w:val="FFFFFF" w:themeColor="background1"/>
                <w:sz w:val="24"/>
                <w:szCs w:val="24"/>
              </w:rPr>
              <w:t>pt/1 line</w:t>
            </w:r>
          </w:p>
        </w:tc>
      </w:tr>
      <w:tr w:rsidR="00D80BB6" w:rsidRPr="007B5B36" w14:paraId="11B4A0C2" w14:textId="77777777" w:rsidTr="001B2F98">
        <w:trPr>
          <w:gridAfter w:val="1"/>
          <w:wAfter w:w="3597" w:type="dxa"/>
          <w:trHeight w:val="2682"/>
        </w:trPr>
        <w:tc>
          <w:tcPr>
            <w:tcW w:w="3596" w:type="dxa"/>
            <w:tcBorders>
              <w:bottom w:val="single" w:sz="2" w:space="0" w:color="6E6E6E"/>
            </w:tcBorders>
            <w:tcMar>
              <w:top w:w="288" w:type="dxa"/>
              <w:left w:w="115" w:type="dxa"/>
              <w:bottom w:w="504" w:type="dxa"/>
              <w:right w:w="115" w:type="dxa"/>
            </w:tcMar>
          </w:tcPr>
          <w:p w14:paraId="689B57A4" w14:textId="64675054" w:rsidR="00D80BB6" w:rsidRPr="007B5B36" w:rsidRDefault="00D80BB6" w:rsidP="002C7BEE">
            <w:pPr>
              <w:pStyle w:val="Statdescriptor"/>
              <w:jc w:val="left"/>
              <w:rPr>
                <w:rFonts w:ascii="Source Sans 3" w:hAnsi="Source Sans 3"/>
              </w:rPr>
            </w:pPr>
            <w:r w:rsidRPr="007B5B36">
              <w:rPr>
                <w:rFonts w:ascii="Source Sans 3" w:hAnsi="Source Sans 3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0527350C" wp14:editId="67FEF4FA">
                      <wp:simplePos x="0" y="0"/>
                      <wp:positionH relativeFrom="column">
                        <wp:posOffset>-129540</wp:posOffset>
                      </wp:positionH>
                      <wp:positionV relativeFrom="paragraph">
                        <wp:posOffset>-514187</wp:posOffset>
                      </wp:positionV>
                      <wp:extent cx="7077075" cy="1943100"/>
                      <wp:effectExtent l="0" t="0" r="0" b="0"/>
                      <wp:wrapNone/>
                      <wp:docPr id="1037640739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7075" cy="19431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D2D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E64E70" w14:textId="77777777" w:rsidR="00D80BB6" w:rsidRDefault="00D80BB6" w:rsidP="00F84ED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27350C" id="Rounded Rectangle 1" o:spid="_x0000_s1026" style="position:absolute;margin-left:-10.2pt;margin-top:-40.5pt;width:557.25pt;height:153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" fillcolor="#4d2d82" stroked="f" strokeweight="1.5pt">
                      <v:stroke joinstyle="miter"/>
                      <v:textbox>
                        <w:txbxContent>
                          <w:p w14:paraId="3FE64E70" w14:textId="77777777" w:rsidR="00D80BB6" w:rsidRDefault="00D80BB6" w:rsidP="00F84ED9"/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97" w:type="dxa"/>
            <w:gridSpan w:val="2"/>
            <w:tcBorders>
              <w:bottom w:val="single" w:sz="2" w:space="0" w:color="6E6E6E"/>
            </w:tcBorders>
            <w:tcMar>
              <w:top w:w="288" w:type="dxa"/>
              <w:left w:w="115" w:type="dxa"/>
              <w:bottom w:w="504" w:type="dxa"/>
              <w:right w:w="115" w:type="dxa"/>
            </w:tcMar>
          </w:tcPr>
          <w:p w14:paraId="750D1391" w14:textId="17AE6231" w:rsidR="00D80BB6" w:rsidRPr="007B5B36" w:rsidRDefault="002C7BEE" w:rsidP="002C7BEE">
            <w:pPr>
              <w:pStyle w:val="Statdescriptor"/>
              <w:jc w:val="left"/>
              <w:rPr>
                <w:rFonts w:ascii="Source Sans 3" w:hAnsi="Source Sans 3"/>
                <w:color w:val="FFFFFF" w:themeColor="background1"/>
              </w:rPr>
            </w:pPr>
            <w:r w:rsidRPr="007B5B36">
              <w:rPr>
                <w:rFonts w:ascii="Source Sans 3" w:hAnsi="Source Sans 3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C203781" wp14:editId="00C771B0">
                      <wp:simplePos x="0" y="0"/>
                      <wp:positionH relativeFrom="margin">
                        <wp:posOffset>-2091690</wp:posOffset>
                      </wp:positionH>
                      <wp:positionV relativeFrom="paragraph">
                        <wp:posOffset>-18415</wp:posOffset>
                      </wp:positionV>
                      <wp:extent cx="1950085" cy="1443990"/>
                      <wp:effectExtent l="0" t="0" r="0" b="0"/>
                      <wp:wrapNone/>
                      <wp:docPr id="212133202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0085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675BE" w14:textId="77777777" w:rsidR="0023492F" w:rsidRPr="0023492F" w:rsidRDefault="0023492F" w:rsidP="009927F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PT Serif" w:hAnsi="PT Serif"/>
                                      <w:b/>
                                      <w:bCs/>
                                      <w:color w:val="F3A519"/>
                                      <w:sz w:val="96"/>
                                      <w:szCs w:val="96"/>
                                    </w:rPr>
                                  </w:pPr>
                                  <w:r w:rsidRPr="0023492F">
                                    <w:rPr>
                                      <w:rFonts w:ascii="PT Serif" w:hAnsi="PT Serif"/>
                                      <w:color w:val="F3A519"/>
                                      <w:sz w:val="96"/>
                                      <w:szCs w:val="96"/>
                                    </w:rPr>
                                    <w:t>5</w:t>
                                  </w:r>
                                </w:p>
                                <w:p w14:paraId="5B2FCE2B" w14:textId="3C46E72E" w:rsidR="0023492F" w:rsidRPr="00C36AE0" w:rsidRDefault="0023492F" w:rsidP="009927F8">
                                  <w:pPr>
                                    <w:pStyle w:val="ListBullet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 xml:space="preserve">Stat descriptor, Source Sans </w:t>
                                  </w:r>
                                  <w:r w:rsidR="00F504B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3</w:t>
                                  </w: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,</w:t>
                                  </w:r>
                                </w:p>
                                <w:p w14:paraId="540520C9" w14:textId="77777777" w:rsidR="0023492F" w:rsidRPr="00C36AE0" w:rsidRDefault="0023492F" w:rsidP="009927F8">
                                  <w:pPr>
                                    <w:jc w:val="center"/>
                                    <w:rPr>
                                      <w:rFonts w:ascii="Source Sans 3" w:hAnsi="Source Sans 3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honey 100%, 10pt/1 line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2037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margin-left:-164.7pt;margin-top:-1.45pt;width:153.55pt;height:113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" filled="f" stroked="f" strokeweight=".5pt">
                      <v:textbox>
                        <w:txbxContent>
                          <w:p w14:paraId="449675BE" w14:textId="77777777" w:rsidR="0023492F" w:rsidRPr="0023492F" w:rsidRDefault="0023492F" w:rsidP="009927F8">
                            <w:pPr>
                              <w:spacing w:line="240" w:lineRule="auto"/>
                              <w:jc w:val="center"/>
                              <w:rPr>
                                <w:rFonts w:ascii="PT Serif" w:hAnsi="PT Serif"/>
                                <w:b/>
                                <w:bCs/>
                                <w:color w:val="F3A519"/>
                                <w:sz w:val="96"/>
                                <w:szCs w:val="96"/>
                              </w:rPr>
                            </w:pPr>
                            <w:r w:rsidRPr="0023492F">
                              <w:rPr>
                                <w:rFonts w:ascii="PT Serif" w:hAnsi="PT Serif"/>
                                <w:color w:val="F3A519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  <w:p w14:paraId="5B2FCE2B" w14:textId="3C46E72E" w:rsidR="0023492F" w:rsidRPr="00C36AE0" w:rsidRDefault="0023492F" w:rsidP="009927F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 xml:space="preserve">Stat descriptor, Source Sans </w:t>
                            </w:r>
                            <w:r w:rsidR="00F504B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3</w:t>
                            </w: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540520C9" w14:textId="77777777" w:rsidR="0023492F" w:rsidRPr="00C36AE0" w:rsidRDefault="0023492F" w:rsidP="009927F8">
                            <w:pPr>
                              <w:jc w:val="center"/>
                              <w:rPr>
                                <w:rFonts w:ascii="Source Sans 3" w:hAnsi="Source Sans 3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honey 100%, 10pt/1 line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B5B36">
              <w:rPr>
                <w:rFonts w:ascii="Source Sans 3" w:hAnsi="Source Sans 3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CD9FEA" wp14:editId="68A828D6">
                      <wp:simplePos x="0" y="0"/>
                      <wp:positionH relativeFrom="margin">
                        <wp:posOffset>2421255</wp:posOffset>
                      </wp:positionH>
                      <wp:positionV relativeFrom="paragraph">
                        <wp:posOffset>-20955</wp:posOffset>
                      </wp:positionV>
                      <wp:extent cx="1950085" cy="1443990"/>
                      <wp:effectExtent l="0" t="0" r="0" b="0"/>
                      <wp:wrapNone/>
                      <wp:docPr id="127728897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0085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C8BC0" w14:textId="77777777" w:rsidR="002C7BEE" w:rsidRPr="0023492F" w:rsidRDefault="002C7BEE" w:rsidP="009927F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PT Serif" w:hAnsi="PT Serif"/>
                                      <w:b/>
                                      <w:bCs/>
                                      <w:color w:val="F3A519"/>
                                      <w:sz w:val="96"/>
                                      <w:szCs w:val="96"/>
                                    </w:rPr>
                                  </w:pPr>
                                  <w:r w:rsidRPr="0023492F">
                                    <w:rPr>
                                      <w:rFonts w:ascii="PT Serif" w:hAnsi="PT Serif"/>
                                      <w:color w:val="F3A519"/>
                                      <w:sz w:val="96"/>
                                      <w:szCs w:val="96"/>
                                    </w:rPr>
                                    <w:t>5</w:t>
                                  </w:r>
                                </w:p>
                                <w:p w14:paraId="53FA5164" w14:textId="63464582" w:rsidR="002C7BEE" w:rsidRPr="00C36AE0" w:rsidRDefault="002C7BEE" w:rsidP="009927F8">
                                  <w:pPr>
                                    <w:jc w:val="center"/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 xml:space="preserve">Stat descriptor, Source Sans </w:t>
                                  </w:r>
                                  <w:r w:rsidR="00F504B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3</w:t>
                                  </w: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,</w:t>
                                  </w:r>
                                </w:p>
                                <w:p w14:paraId="451140EB" w14:textId="77777777" w:rsidR="002C7BEE" w:rsidRPr="00C36AE0" w:rsidRDefault="002C7BEE" w:rsidP="009927F8">
                                  <w:pPr>
                                    <w:jc w:val="center"/>
                                    <w:rPr>
                                      <w:rFonts w:ascii="Source Sans 3" w:hAnsi="Source Sans 3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honey 100%, 10pt/1 line</w:t>
                                  </w:r>
                                </w:p>
                                <w:p w14:paraId="1E7E24EE" w14:textId="77777777" w:rsidR="00C36AE0" w:rsidRDefault="00C36AE0" w:rsidP="009927F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D9FEA" id="_x0000_s1028" type="#_x0000_t202" style="position:absolute;margin-left:190.65pt;margin-top:-1.65pt;width:153.55pt;height:113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" filled="f" stroked="f" strokeweight=".5pt">
                      <v:textbox>
                        <w:txbxContent>
                          <w:p w14:paraId="7C2C8BC0" w14:textId="77777777" w:rsidR="002C7BEE" w:rsidRPr="0023492F" w:rsidRDefault="002C7BEE" w:rsidP="009927F8">
                            <w:pPr>
                              <w:spacing w:line="240" w:lineRule="auto"/>
                              <w:jc w:val="center"/>
                              <w:rPr>
                                <w:rFonts w:ascii="PT Serif" w:hAnsi="PT Serif"/>
                                <w:b/>
                                <w:bCs/>
                                <w:color w:val="F3A519"/>
                                <w:sz w:val="96"/>
                                <w:szCs w:val="96"/>
                              </w:rPr>
                            </w:pPr>
                            <w:r w:rsidRPr="0023492F">
                              <w:rPr>
                                <w:rFonts w:ascii="PT Serif" w:hAnsi="PT Serif"/>
                                <w:color w:val="F3A519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  <w:p w14:paraId="53FA5164" w14:textId="63464582" w:rsidR="002C7BEE" w:rsidRPr="00C36AE0" w:rsidRDefault="002C7BEE" w:rsidP="009927F8">
                            <w:pPr>
                              <w:jc w:val="center"/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 xml:space="preserve">Stat descriptor, Source Sans </w:t>
                            </w:r>
                            <w:r w:rsidR="00F504B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3</w:t>
                            </w: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51140EB" w14:textId="77777777" w:rsidR="002C7BEE" w:rsidRPr="00C36AE0" w:rsidRDefault="002C7BEE" w:rsidP="009927F8">
                            <w:pPr>
                              <w:jc w:val="center"/>
                              <w:rPr>
                                <w:rFonts w:ascii="Source Sans 3" w:hAnsi="Source Sans 3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honey 100%, 10pt/1 line</w:t>
                            </w:r>
                          </w:p>
                          <w:p w14:paraId="1E7E24EE" w14:textId="77777777" w:rsidR="00C36AE0" w:rsidRDefault="00C36AE0" w:rsidP="009927F8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B5B36">
              <w:rPr>
                <w:rFonts w:ascii="Source Sans 3" w:hAnsi="Source Sans 3"/>
                <w:noProof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9DDACBE" wp14:editId="6093D776">
                      <wp:simplePos x="0" y="0"/>
                      <wp:positionH relativeFrom="margin">
                        <wp:posOffset>167640</wp:posOffset>
                      </wp:positionH>
                      <wp:positionV relativeFrom="paragraph">
                        <wp:posOffset>-51435</wp:posOffset>
                      </wp:positionV>
                      <wp:extent cx="1950085" cy="1443990"/>
                      <wp:effectExtent l="0" t="0" r="0" b="0"/>
                      <wp:wrapNone/>
                      <wp:docPr id="47696161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0085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409870" w14:textId="77777777" w:rsidR="002C7BEE" w:rsidRPr="0023492F" w:rsidRDefault="002C7BEE" w:rsidP="009927F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PT Serif" w:hAnsi="PT Serif"/>
                                      <w:b/>
                                      <w:bCs/>
                                      <w:color w:val="F3A519"/>
                                      <w:sz w:val="96"/>
                                      <w:szCs w:val="96"/>
                                    </w:rPr>
                                  </w:pPr>
                                  <w:r w:rsidRPr="0023492F">
                                    <w:rPr>
                                      <w:rFonts w:ascii="PT Serif" w:hAnsi="PT Serif"/>
                                      <w:color w:val="F3A519"/>
                                      <w:sz w:val="96"/>
                                      <w:szCs w:val="96"/>
                                    </w:rPr>
                                    <w:t>5</w:t>
                                  </w:r>
                                </w:p>
                                <w:p w14:paraId="3F24F61A" w14:textId="22BDB7F0" w:rsidR="002C7BEE" w:rsidRPr="00C36AE0" w:rsidRDefault="002C7BEE" w:rsidP="009927F8">
                                  <w:pPr>
                                    <w:jc w:val="center"/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 xml:space="preserve">Stat descriptor, Source Sans </w:t>
                                  </w:r>
                                  <w:r w:rsidR="00F504B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3</w:t>
                                  </w: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,</w:t>
                                  </w:r>
                                </w:p>
                                <w:p w14:paraId="08020F34" w14:textId="77777777" w:rsidR="002C7BEE" w:rsidRPr="00C36AE0" w:rsidRDefault="002C7BEE" w:rsidP="009927F8">
                                  <w:pPr>
                                    <w:jc w:val="center"/>
                                    <w:rPr>
                                      <w:rFonts w:ascii="Source Sans 3" w:hAnsi="Source Sans 3"/>
                                    </w:rPr>
                                  </w:pPr>
                                  <w:r w:rsidRPr="00C36AE0">
                                    <w:rPr>
                                      <w:rFonts w:ascii="Source Sans 3" w:hAnsi="Source Sans 3"/>
                                      <w:color w:val="FFFFFF" w:themeColor="background1"/>
                                    </w:rPr>
                                    <w:t>honey 100%, 10pt/1 line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DACBE" id="_x0000_s1029" type="#_x0000_t202" style="position:absolute;margin-left:13.2pt;margin-top:-4.05pt;width:153.55pt;height:113.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" filled="f" stroked="f" strokeweight=".5pt">
                      <v:textbox>
                        <w:txbxContent>
                          <w:p w14:paraId="6E409870" w14:textId="77777777" w:rsidR="002C7BEE" w:rsidRPr="0023492F" w:rsidRDefault="002C7BEE" w:rsidP="009927F8">
                            <w:pPr>
                              <w:spacing w:line="240" w:lineRule="auto"/>
                              <w:jc w:val="center"/>
                              <w:rPr>
                                <w:rFonts w:ascii="PT Serif" w:hAnsi="PT Serif"/>
                                <w:b/>
                                <w:bCs/>
                                <w:color w:val="F3A519"/>
                                <w:sz w:val="96"/>
                                <w:szCs w:val="96"/>
                              </w:rPr>
                            </w:pPr>
                            <w:r w:rsidRPr="0023492F">
                              <w:rPr>
                                <w:rFonts w:ascii="PT Serif" w:hAnsi="PT Serif"/>
                                <w:color w:val="F3A519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  <w:p w14:paraId="3F24F61A" w14:textId="22BDB7F0" w:rsidR="002C7BEE" w:rsidRPr="00C36AE0" w:rsidRDefault="002C7BEE" w:rsidP="009927F8">
                            <w:pPr>
                              <w:jc w:val="center"/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 xml:space="preserve">Stat descriptor, Source Sans </w:t>
                            </w:r>
                            <w:r w:rsidR="00F504B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3</w:t>
                            </w: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08020F34" w14:textId="77777777" w:rsidR="002C7BEE" w:rsidRPr="00C36AE0" w:rsidRDefault="002C7BEE" w:rsidP="009927F8">
                            <w:pPr>
                              <w:jc w:val="center"/>
                              <w:rPr>
                                <w:rFonts w:ascii="Source Sans 3" w:hAnsi="Source Sans 3"/>
                              </w:rPr>
                            </w:pPr>
                            <w:r w:rsidRPr="00C36AE0">
                              <w:rPr>
                                <w:rFonts w:ascii="Source Sans 3" w:hAnsi="Source Sans 3"/>
                                <w:color w:val="FFFFFF" w:themeColor="background1"/>
                              </w:rPr>
                              <w:t>honey 100%, 10pt/1 line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1C7A13" w:rsidRPr="007B5B36" w14:paraId="142679F5" w14:textId="77777777" w:rsidTr="317823CD">
        <w:trPr>
          <w:trHeight w:val="229"/>
        </w:trPr>
        <w:tc>
          <w:tcPr>
            <w:tcW w:w="10790" w:type="dxa"/>
            <w:gridSpan w:val="4"/>
            <w:tcBorders>
              <w:top w:val="single" w:sz="2" w:space="0" w:color="6E6E6E"/>
            </w:tcBorders>
          </w:tcPr>
          <w:p w14:paraId="4DE98F2C" w14:textId="7E4A6B76" w:rsidR="001C7A13" w:rsidRPr="007B5B36" w:rsidRDefault="00091EFB" w:rsidP="004C60D1">
            <w:pPr>
              <w:pStyle w:val="Arialregularblack10"/>
              <w:jc w:val="left"/>
              <w:rPr>
                <w:rFonts w:ascii="Source Sans 3" w:hAnsi="Source Sans 3"/>
              </w:rPr>
            </w:pPr>
            <w:r w:rsidRPr="007B5B36">
              <w:rPr>
                <w:rFonts w:ascii="Source Sans 3" w:hAnsi="Source Sans 3"/>
              </w:rPr>
              <w:t xml:space="preserve">Source Sans </w:t>
            </w:r>
            <w:r w:rsidR="00C36AE0">
              <w:rPr>
                <w:rFonts w:ascii="Source Sans 3" w:hAnsi="Source Sans 3"/>
              </w:rPr>
              <w:t>3</w:t>
            </w:r>
            <w:r w:rsidR="001C7A13" w:rsidRPr="007B5B36">
              <w:rPr>
                <w:rFonts w:ascii="Source Sans 3" w:hAnsi="Source Sans 3"/>
              </w:rPr>
              <w:t>, regular, black 100% 10pt/1.25 lines.</w:t>
            </w:r>
            <w:r w:rsidR="00543501" w:rsidRPr="007B5B36">
              <w:rPr>
                <w:rFonts w:ascii="Source Sans 3" w:hAnsi="Source Sans 3"/>
              </w:rPr>
              <w:t> </w:t>
            </w:r>
            <w:r w:rsidR="001C7A13" w:rsidRPr="007B5B36">
              <w:rPr>
                <w:rFonts w:ascii="Source Sans 3" w:hAnsi="Source Sans 3"/>
              </w:rPr>
              <w:t xml:space="preserve">Lorem ipsum dolor </w:t>
            </w:r>
            <w:proofErr w:type="gramStart"/>
            <w:r w:rsidR="001C7A13" w:rsidRPr="007B5B36">
              <w:rPr>
                <w:rFonts w:ascii="Source Sans 3" w:hAnsi="Source Sans 3"/>
              </w:rPr>
              <w:t>sit</w:t>
            </w:r>
            <w:proofErr w:type="gramEnd"/>
            <w:r w:rsidR="001C7A13" w:rsidRPr="007B5B36">
              <w:rPr>
                <w:rFonts w:ascii="Source Sans 3" w:hAnsi="Source Sans 3"/>
              </w:rPr>
              <w:t xml:space="preserve"> </w:t>
            </w:r>
            <w:proofErr w:type="spellStart"/>
            <w:r w:rsidR="001C7A13" w:rsidRPr="007B5B36">
              <w:rPr>
                <w:rFonts w:ascii="Source Sans 3" w:hAnsi="Source Sans 3"/>
              </w:rPr>
              <w:t>amet</w:t>
            </w:r>
            <w:proofErr w:type="spellEnd"/>
            <w:r w:rsidR="001C7A13" w:rsidRPr="007B5B36">
              <w:rPr>
                <w:rFonts w:ascii="Source Sans 3" w:hAnsi="Source Sans 3"/>
              </w:rPr>
              <w:t xml:space="preserve">, </w:t>
            </w:r>
            <w:proofErr w:type="spellStart"/>
            <w:r w:rsidR="001C7A13" w:rsidRPr="007B5B36">
              <w:rPr>
                <w:rFonts w:ascii="Source Sans 3" w:hAnsi="Source Sans 3"/>
              </w:rPr>
              <w:t>consectetur</w:t>
            </w:r>
            <w:proofErr w:type="spellEnd"/>
            <w:r w:rsidR="001C7A13" w:rsidRPr="007B5B36">
              <w:rPr>
                <w:rFonts w:ascii="Source Sans 3" w:hAnsi="Source Sans 3"/>
              </w:rPr>
              <w:t xml:space="preserve"> </w:t>
            </w:r>
            <w:proofErr w:type="spellStart"/>
            <w:r w:rsidR="001C7A13" w:rsidRPr="007B5B36">
              <w:rPr>
                <w:rFonts w:ascii="Source Sans 3" w:hAnsi="Source Sans 3"/>
              </w:rPr>
              <w:t>adipiscing</w:t>
            </w:r>
            <w:proofErr w:type="spellEnd"/>
            <w:r w:rsidR="001C7A13" w:rsidRPr="007B5B36">
              <w:rPr>
                <w:rFonts w:ascii="Source Sans 3" w:hAnsi="Source Sans 3"/>
              </w:rPr>
              <w:t xml:space="preserve"> </w:t>
            </w:r>
            <w:proofErr w:type="spellStart"/>
            <w:r w:rsidR="001C7A13" w:rsidRPr="007B5B36">
              <w:rPr>
                <w:rFonts w:ascii="Source Sans 3" w:hAnsi="Source Sans 3"/>
              </w:rPr>
              <w:t>elit</w:t>
            </w:r>
            <w:proofErr w:type="spellEnd"/>
            <w:r w:rsidR="001C7A13" w:rsidRPr="007B5B36">
              <w:rPr>
                <w:rFonts w:ascii="Source Sans 3" w:hAnsi="Source Sans 3"/>
              </w:rPr>
              <w:t xml:space="preserve">, sed do </w:t>
            </w:r>
            <w:proofErr w:type="spellStart"/>
            <w:r w:rsidR="001C7A13" w:rsidRPr="007B5B36">
              <w:rPr>
                <w:rFonts w:ascii="Source Sans 3" w:hAnsi="Source Sans 3"/>
              </w:rPr>
              <w:t>eiusmod</w:t>
            </w:r>
            <w:proofErr w:type="spellEnd"/>
            <w:r w:rsidR="001C7A13" w:rsidRPr="007B5B36">
              <w:rPr>
                <w:rFonts w:ascii="Source Sans 3" w:hAnsi="Source Sans 3"/>
              </w:rPr>
              <w:t> </w:t>
            </w:r>
          </w:p>
        </w:tc>
      </w:tr>
    </w:tbl>
    <w:p w14:paraId="23215FDB" w14:textId="77777777" w:rsidR="00A31687" w:rsidRPr="007B5B36" w:rsidRDefault="00A31687" w:rsidP="00B62846">
      <w:pPr>
        <w:pStyle w:val="CTA"/>
        <w:ind w:left="0"/>
        <w:jc w:val="both"/>
        <w:rPr>
          <w:rFonts w:ascii="Source Sans 3" w:hAnsi="Source Sans 3"/>
        </w:rPr>
      </w:pPr>
    </w:p>
    <w:sectPr w:rsidR="00A31687" w:rsidRPr="007B5B36" w:rsidSect="00B62846">
      <w:footerReference w:type="default" r:id="rId11"/>
      <w:headerReference w:type="first" r:id="rId12"/>
      <w:footerReference w:type="first" r:id="rId13"/>
      <w:pgSz w:w="12240" w:h="15840"/>
      <w:pgMar w:top="720" w:right="720" w:bottom="648" w:left="72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2D0B2" w14:textId="77777777" w:rsidR="00C50E4E" w:rsidRDefault="00C50E4E" w:rsidP="006B2B27">
      <w:r>
        <w:separator/>
      </w:r>
    </w:p>
    <w:p w14:paraId="373CFD2E" w14:textId="77777777" w:rsidR="00C50E4E" w:rsidRDefault="00C50E4E" w:rsidP="006B2B27"/>
  </w:endnote>
  <w:endnote w:type="continuationSeparator" w:id="0">
    <w:p w14:paraId="04AFA61E" w14:textId="77777777" w:rsidR="00C50E4E" w:rsidRDefault="00C50E4E" w:rsidP="006B2B27">
      <w:r>
        <w:continuationSeparator/>
      </w:r>
    </w:p>
    <w:p w14:paraId="61848F95" w14:textId="77777777" w:rsidR="00C50E4E" w:rsidRDefault="00C50E4E" w:rsidP="006B2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9564" w14:textId="77777777" w:rsidR="007B5B36" w:rsidRPr="007B5B36" w:rsidRDefault="007B5B36" w:rsidP="007B5B36">
    <w:pPr>
      <w:pStyle w:val="Footer"/>
      <w:ind w:right="360"/>
      <w:rPr>
        <w:rFonts w:ascii="Source Sans 3" w:hAnsi="Source Sans 3"/>
      </w:rPr>
    </w:pPr>
  </w:p>
  <w:p w14:paraId="77CCEE3F" w14:textId="77777777" w:rsidR="007B5B36" w:rsidRPr="007B5B36" w:rsidRDefault="007B5B36" w:rsidP="007B5B36">
    <w:pPr>
      <w:pStyle w:val="Footer"/>
      <w:rPr>
        <w:rFonts w:ascii="Source Sans 3" w:hAnsi="Source Sans 3"/>
      </w:rPr>
    </w:pPr>
  </w:p>
  <w:sdt>
    <w:sdtPr>
      <w:rPr>
        <w:rStyle w:val="PageNumber"/>
        <w:rFonts w:ascii="Source Sans 3" w:hAnsi="Source Sans 3"/>
      </w:rPr>
      <w:id w:val="-183212845"/>
      <w:docPartObj>
        <w:docPartGallery w:val="Page Numbers (Bottom of Page)"/>
        <w:docPartUnique/>
      </w:docPartObj>
    </w:sdtPr>
    <w:sdtContent>
      <w:p w14:paraId="0BDCEDB0" w14:textId="77777777" w:rsidR="007B5B36" w:rsidRPr="007B5B36" w:rsidRDefault="007B5B36" w:rsidP="007B5B36">
        <w:pPr>
          <w:pStyle w:val="Footer"/>
          <w:framePr w:wrap="none" w:vAnchor="text" w:hAnchor="page" w:x="11694" w:y="15"/>
          <w:rPr>
            <w:rStyle w:val="PageNumber"/>
            <w:rFonts w:ascii="Source Sans 3" w:hAnsi="Source Sans 3"/>
          </w:rPr>
        </w:pPr>
        <w:r w:rsidRPr="007B5B36">
          <w:rPr>
            <w:rStyle w:val="PageNumber"/>
            <w:rFonts w:ascii="Source Sans 3" w:hAnsi="Source Sans 3"/>
          </w:rPr>
          <w:fldChar w:fldCharType="begin"/>
        </w:r>
        <w:r w:rsidRPr="007B5B36">
          <w:rPr>
            <w:rStyle w:val="PageNumber"/>
            <w:rFonts w:ascii="Source Sans 3" w:hAnsi="Source Sans 3"/>
          </w:rPr>
          <w:instrText xml:space="preserve"> PAGE </w:instrText>
        </w:r>
        <w:r w:rsidRPr="007B5B36">
          <w:rPr>
            <w:rStyle w:val="PageNumber"/>
            <w:rFonts w:ascii="Source Sans 3" w:hAnsi="Source Sans 3"/>
          </w:rPr>
          <w:fldChar w:fldCharType="separate"/>
        </w:r>
        <w:r>
          <w:rPr>
            <w:rStyle w:val="PageNumber"/>
            <w:rFonts w:ascii="Source Sans 3" w:hAnsi="Source Sans 3"/>
          </w:rPr>
          <w:t>1</w:t>
        </w:r>
        <w:r w:rsidRPr="007B5B36">
          <w:rPr>
            <w:rStyle w:val="PageNumber"/>
            <w:rFonts w:ascii="Source Sans 3" w:hAnsi="Source Sans 3"/>
          </w:rPr>
          <w:fldChar w:fldCharType="end"/>
        </w:r>
      </w:p>
    </w:sdtContent>
  </w:sdt>
  <w:p w14:paraId="359723B9" w14:textId="77777777" w:rsidR="007B5B36" w:rsidRPr="007B5B36" w:rsidRDefault="007B5B36" w:rsidP="007B5B36">
    <w:pPr>
      <w:pStyle w:val="Footer"/>
      <w:rPr>
        <w:rFonts w:ascii="Source Sans 3" w:hAnsi="Source Sans 3"/>
        <w:color w:val="808080" w:themeColor="background1" w:themeShade="80"/>
      </w:rPr>
    </w:pPr>
    <w:r w:rsidRPr="007B5B36">
      <w:rPr>
        <w:rFonts w:ascii="Source Sans 3" w:hAnsi="Source Sans 3"/>
        <w:color w:val="808080" w:themeColor="background1" w:themeShade="80"/>
      </w:rPr>
      <w:t>80 Guest St, Boston, MA 02135 •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617.402.1000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•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athenahealth.com</w:t>
    </w:r>
  </w:p>
  <w:p w14:paraId="427EB2C9" w14:textId="06755B46" w:rsidR="007B5B36" w:rsidRPr="007B5B36" w:rsidRDefault="007B5B36" w:rsidP="007B5B36">
    <w:pPr>
      <w:pStyle w:val="Footer"/>
    </w:pPr>
    <w:r>
      <w:t>`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6AD3" w14:textId="0ABAA998" w:rsidR="006A6FD7" w:rsidRPr="007B5B36" w:rsidRDefault="006A6FD7" w:rsidP="00FA58F6">
    <w:pPr>
      <w:pStyle w:val="Footer"/>
      <w:ind w:right="360"/>
      <w:rPr>
        <w:rFonts w:ascii="Source Sans 3" w:hAnsi="Source Sans 3"/>
      </w:rPr>
    </w:pPr>
  </w:p>
  <w:p w14:paraId="6876CDFB" w14:textId="77777777" w:rsidR="006A6FD7" w:rsidRPr="007B5B36" w:rsidRDefault="006A6FD7" w:rsidP="006A6FD7">
    <w:pPr>
      <w:pStyle w:val="Footer"/>
      <w:rPr>
        <w:rFonts w:ascii="Source Sans 3" w:hAnsi="Source Sans 3"/>
      </w:rPr>
    </w:pPr>
  </w:p>
  <w:sdt>
    <w:sdtPr>
      <w:rPr>
        <w:rStyle w:val="PageNumber"/>
        <w:rFonts w:ascii="Source Sans 3" w:hAnsi="Source Sans 3"/>
      </w:rPr>
      <w:id w:val="-1786346068"/>
      <w:docPartObj>
        <w:docPartGallery w:val="Page Numbers (Bottom of Page)"/>
        <w:docPartUnique/>
      </w:docPartObj>
    </w:sdtPr>
    <w:sdtContent>
      <w:p w14:paraId="59570F86" w14:textId="77777777" w:rsidR="00021103" w:rsidRPr="007B5B36" w:rsidRDefault="00021103" w:rsidP="00021103">
        <w:pPr>
          <w:pStyle w:val="Footer"/>
          <w:framePr w:wrap="none" w:vAnchor="text" w:hAnchor="page" w:x="11694" w:y="15"/>
          <w:rPr>
            <w:rStyle w:val="PageNumber"/>
            <w:rFonts w:ascii="Source Sans 3" w:hAnsi="Source Sans 3"/>
          </w:rPr>
        </w:pPr>
        <w:r w:rsidRPr="007B5B36">
          <w:rPr>
            <w:rStyle w:val="PageNumber"/>
            <w:rFonts w:ascii="Source Sans 3" w:hAnsi="Source Sans 3"/>
          </w:rPr>
          <w:fldChar w:fldCharType="begin"/>
        </w:r>
        <w:r w:rsidRPr="007B5B36">
          <w:rPr>
            <w:rStyle w:val="PageNumber"/>
            <w:rFonts w:ascii="Source Sans 3" w:hAnsi="Source Sans 3"/>
          </w:rPr>
          <w:instrText xml:space="preserve"> PAGE </w:instrText>
        </w:r>
        <w:r w:rsidRPr="007B5B36">
          <w:rPr>
            <w:rStyle w:val="PageNumber"/>
            <w:rFonts w:ascii="Source Sans 3" w:hAnsi="Source Sans 3"/>
          </w:rPr>
          <w:fldChar w:fldCharType="separate"/>
        </w:r>
        <w:r w:rsidRPr="007B5B36">
          <w:rPr>
            <w:rStyle w:val="PageNumber"/>
            <w:rFonts w:ascii="Source Sans 3" w:hAnsi="Source Sans 3"/>
            <w:noProof/>
          </w:rPr>
          <w:t>1</w:t>
        </w:r>
        <w:r w:rsidRPr="007B5B36">
          <w:rPr>
            <w:rStyle w:val="PageNumber"/>
            <w:rFonts w:ascii="Source Sans 3" w:hAnsi="Source Sans 3"/>
          </w:rPr>
          <w:fldChar w:fldCharType="end"/>
        </w:r>
      </w:p>
    </w:sdtContent>
  </w:sdt>
  <w:p w14:paraId="79B0E25D" w14:textId="0BEE4C9F" w:rsidR="00D26490" w:rsidRPr="007B5B36" w:rsidRDefault="006A6FD7" w:rsidP="006A6FD7">
    <w:pPr>
      <w:pStyle w:val="Footer"/>
      <w:rPr>
        <w:rFonts w:ascii="Source Sans 3" w:hAnsi="Source Sans 3"/>
        <w:color w:val="808080" w:themeColor="background1" w:themeShade="80"/>
      </w:rPr>
    </w:pPr>
    <w:r w:rsidRPr="007B5B36">
      <w:rPr>
        <w:rFonts w:ascii="Source Sans 3" w:hAnsi="Source Sans 3"/>
        <w:color w:val="808080" w:themeColor="background1" w:themeShade="80"/>
      </w:rPr>
      <w:t>80 Guest St, Boston, MA 02135 •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617.402.1000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•</w:t>
    </w:r>
    <w:r w:rsidRPr="007B5B36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7B5B36">
      <w:rPr>
        <w:rFonts w:ascii="Source Sans 3" w:hAnsi="Source Sans 3"/>
        <w:color w:val="808080" w:themeColor="background1" w:themeShade="80"/>
      </w:rPr>
      <w:t>athenahealth.com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8DAA" w14:textId="77777777" w:rsidR="00C50E4E" w:rsidRDefault="00C50E4E" w:rsidP="006B2B27">
      <w:r>
        <w:separator/>
      </w:r>
    </w:p>
    <w:p w14:paraId="55A1ABB1" w14:textId="77777777" w:rsidR="00C50E4E" w:rsidRDefault="00C50E4E" w:rsidP="006B2B27"/>
  </w:footnote>
  <w:footnote w:type="continuationSeparator" w:id="0">
    <w:p w14:paraId="7DC58EA0" w14:textId="77777777" w:rsidR="00C50E4E" w:rsidRDefault="00C50E4E" w:rsidP="006B2B27">
      <w:r>
        <w:continuationSeparator/>
      </w:r>
    </w:p>
    <w:p w14:paraId="1EFD86BD" w14:textId="77777777" w:rsidR="00C50E4E" w:rsidRDefault="00C50E4E" w:rsidP="006B2B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D17B" w14:textId="082F5894" w:rsidR="0001549E" w:rsidRDefault="00B470A0" w:rsidP="00E13053">
    <w:pPr>
      <w:pStyle w:val="p1"/>
      <w:tabs>
        <w:tab w:val="right" w:pos="10800"/>
      </w:tabs>
      <w:jc w:val="left"/>
      <w:rPr>
        <w:color w:val="623E96"/>
        <w:sz w:val="20"/>
        <w:szCs w:val="20"/>
      </w:rPr>
    </w:pPr>
    <w:r>
      <w:rPr>
        <w:noProof/>
        <w:color w:val="623E96"/>
        <w:sz w:val="20"/>
        <w:szCs w:val="20"/>
      </w:rPr>
      <w:drawing>
        <wp:inline distT="0" distB="0" distL="0" distR="0" wp14:anchorId="1B65EAC7" wp14:editId="2FEC92EF">
          <wp:extent cx="1477656" cy="380874"/>
          <wp:effectExtent l="0" t="0" r="0" b="0"/>
          <wp:docPr id="1210247924" name="Picture 2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247924" name="Picture 2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68"/>
                  <a:stretch/>
                </pic:blipFill>
                <pic:spPr bwMode="auto">
                  <a:xfrm>
                    <a:off x="0" y="0"/>
                    <a:ext cx="1487724" cy="3834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FF85145" w14:textId="77777777" w:rsidR="00505B33" w:rsidRPr="0001549E" w:rsidRDefault="00505B33" w:rsidP="00FA58F6">
    <w:pPr>
      <w:pStyle w:val="p1"/>
      <w:tabs>
        <w:tab w:val="right" w:pos="10800"/>
      </w:tabs>
      <w:rPr>
        <w:color w:val="623E96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2BE3D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7DCE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21078"/>
    <w:multiLevelType w:val="hybridMultilevel"/>
    <w:tmpl w:val="8408CFC4"/>
    <w:lvl w:ilvl="0" w:tplc="4F502D8E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A5775"/>
    <w:multiLevelType w:val="hybridMultilevel"/>
    <w:tmpl w:val="6E9843DA"/>
    <w:lvl w:ilvl="0" w:tplc="82EC0754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471428">
    <w:abstractNumId w:val="2"/>
  </w:num>
  <w:num w:numId="2" w16cid:durableId="837773494">
    <w:abstractNumId w:val="1"/>
  </w:num>
  <w:num w:numId="3" w16cid:durableId="69499296">
    <w:abstractNumId w:val="3"/>
  </w:num>
  <w:num w:numId="4" w16cid:durableId="991834990">
    <w:abstractNumId w:val="5"/>
  </w:num>
  <w:num w:numId="5" w16cid:durableId="996222499">
    <w:abstractNumId w:val="0"/>
  </w:num>
  <w:num w:numId="6" w16cid:durableId="2009366301">
    <w:abstractNumId w:val="4"/>
  </w:num>
  <w:num w:numId="7" w16cid:durableId="1074546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FBC"/>
    <w:rsid w:val="0001549E"/>
    <w:rsid w:val="00021103"/>
    <w:rsid w:val="000914D6"/>
    <w:rsid w:val="00091EFB"/>
    <w:rsid w:val="00097495"/>
    <w:rsid w:val="000B0B83"/>
    <w:rsid w:val="000B42D9"/>
    <w:rsid w:val="000F3D33"/>
    <w:rsid w:val="00103746"/>
    <w:rsid w:val="00134FEB"/>
    <w:rsid w:val="001B2F98"/>
    <w:rsid w:val="001C7A13"/>
    <w:rsid w:val="001D78A2"/>
    <w:rsid w:val="001E2F4B"/>
    <w:rsid w:val="001F2FBC"/>
    <w:rsid w:val="0023492F"/>
    <w:rsid w:val="002358C1"/>
    <w:rsid w:val="00243469"/>
    <w:rsid w:val="00243AFA"/>
    <w:rsid w:val="00255C9B"/>
    <w:rsid w:val="00260143"/>
    <w:rsid w:val="00272C67"/>
    <w:rsid w:val="002A4128"/>
    <w:rsid w:val="002B64B7"/>
    <w:rsid w:val="002B7F20"/>
    <w:rsid w:val="002C7BEE"/>
    <w:rsid w:val="003109F9"/>
    <w:rsid w:val="0031368C"/>
    <w:rsid w:val="0031445D"/>
    <w:rsid w:val="00325540"/>
    <w:rsid w:val="00331761"/>
    <w:rsid w:val="0039325F"/>
    <w:rsid w:val="003D2BBA"/>
    <w:rsid w:val="003D5789"/>
    <w:rsid w:val="0040326E"/>
    <w:rsid w:val="004058DF"/>
    <w:rsid w:val="0041184B"/>
    <w:rsid w:val="0042009C"/>
    <w:rsid w:val="00422634"/>
    <w:rsid w:val="00435D25"/>
    <w:rsid w:val="00480778"/>
    <w:rsid w:val="004A1D91"/>
    <w:rsid w:val="004C60D1"/>
    <w:rsid w:val="004F31FA"/>
    <w:rsid w:val="005013A1"/>
    <w:rsid w:val="00502EA9"/>
    <w:rsid w:val="00505B33"/>
    <w:rsid w:val="00541862"/>
    <w:rsid w:val="00543501"/>
    <w:rsid w:val="005B7B14"/>
    <w:rsid w:val="006039C3"/>
    <w:rsid w:val="00604C08"/>
    <w:rsid w:val="0061460F"/>
    <w:rsid w:val="006338A9"/>
    <w:rsid w:val="00635C8C"/>
    <w:rsid w:val="0068028F"/>
    <w:rsid w:val="006A4D74"/>
    <w:rsid w:val="006A6FD7"/>
    <w:rsid w:val="006B2B27"/>
    <w:rsid w:val="006C61D8"/>
    <w:rsid w:val="006E577E"/>
    <w:rsid w:val="00702702"/>
    <w:rsid w:val="007059C1"/>
    <w:rsid w:val="00740CC0"/>
    <w:rsid w:val="0074231C"/>
    <w:rsid w:val="00750954"/>
    <w:rsid w:val="007541D9"/>
    <w:rsid w:val="00755488"/>
    <w:rsid w:val="007852A1"/>
    <w:rsid w:val="007B5B36"/>
    <w:rsid w:val="007C53E9"/>
    <w:rsid w:val="007C64CE"/>
    <w:rsid w:val="007F37FE"/>
    <w:rsid w:val="00831B20"/>
    <w:rsid w:val="008448D6"/>
    <w:rsid w:val="00894760"/>
    <w:rsid w:val="008A3A1B"/>
    <w:rsid w:val="008A734C"/>
    <w:rsid w:val="008B7F24"/>
    <w:rsid w:val="008D3C60"/>
    <w:rsid w:val="008D5843"/>
    <w:rsid w:val="008F4694"/>
    <w:rsid w:val="009253C2"/>
    <w:rsid w:val="00942811"/>
    <w:rsid w:val="009927F8"/>
    <w:rsid w:val="009A2479"/>
    <w:rsid w:val="009B1B51"/>
    <w:rsid w:val="009B5D5E"/>
    <w:rsid w:val="009D1E8C"/>
    <w:rsid w:val="009D5A50"/>
    <w:rsid w:val="009D5CED"/>
    <w:rsid w:val="009E5A01"/>
    <w:rsid w:val="009F42A2"/>
    <w:rsid w:val="009F6313"/>
    <w:rsid w:val="00A17784"/>
    <w:rsid w:val="00A31687"/>
    <w:rsid w:val="00A36813"/>
    <w:rsid w:val="00A43847"/>
    <w:rsid w:val="00A47E52"/>
    <w:rsid w:val="00A533BB"/>
    <w:rsid w:val="00AD7728"/>
    <w:rsid w:val="00AE7B25"/>
    <w:rsid w:val="00AF521A"/>
    <w:rsid w:val="00B03675"/>
    <w:rsid w:val="00B0743D"/>
    <w:rsid w:val="00B134DD"/>
    <w:rsid w:val="00B2097F"/>
    <w:rsid w:val="00B277C0"/>
    <w:rsid w:val="00B470A0"/>
    <w:rsid w:val="00B62846"/>
    <w:rsid w:val="00B675C9"/>
    <w:rsid w:val="00B810B3"/>
    <w:rsid w:val="00BA78D0"/>
    <w:rsid w:val="00BB3585"/>
    <w:rsid w:val="00BC4AFA"/>
    <w:rsid w:val="00BD074B"/>
    <w:rsid w:val="00BE2096"/>
    <w:rsid w:val="00C215DB"/>
    <w:rsid w:val="00C36AE0"/>
    <w:rsid w:val="00C50E4E"/>
    <w:rsid w:val="00C62716"/>
    <w:rsid w:val="00C96995"/>
    <w:rsid w:val="00CB37AA"/>
    <w:rsid w:val="00CD01AA"/>
    <w:rsid w:val="00D05EFC"/>
    <w:rsid w:val="00D12142"/>
    <w:rsid w:val="00D17B86"/>
    <w:rsid w:val="00D26490"/>
    <w:rsid w:val="00D44D2B"/>
    <w:rsid w:val="00D73801"/>
    <w:rsid w:val="00D80BB6"/>
    <w:rsid w:val="00D9206E"/>
    <w:rsid w:val="00DB54B8"/>
    <w:rsid w:val="00DC174B"/>
    <w:rsid w:val="00DC4015"/>
    <w:rsid w:val="00DD32A3"/>
    <w:rsid w:val="00DD621E"/>
    <w:rsid w:val="00DE7135"/>
    <w:rsid w:val="00E13053"/>
    <w:rsid w:val="00E4512C"/>
    <w:rsid w:val="00E56B07"/>
    <w:rsid w:val="00EA396C"/>
    <w:rsid w:val="00EE4552"/>
    <w:rsid w:val="00EE75DB"/>
    <w:rsid w:val="00EF0333"/>
    <w:rsid w:val="00EF49A5"/>
    <w:rsid w:val="00EF662F"/>
    <w:rsid w:val="00F23E42"/>
    <w:rsid w:val="00F36B7E"/>
    <w:rsid w:val="00F416DF"/>
    <w:rsid w:val="00F504B0"/>
    <w:rsid w:val="00F57B98"/>
    <w:rsid w:val="00F63EA8"/>
    <w:rsid w:val="00F84ED9"/>
    <w:rsid w:val="00FA58F6"/>
    <w:rsid w:val="00FB169F"/>
    <w:rsid w:val="00FC4619"/>
    <w:rsid w:val="00FF7C57"/>
    <w:rsid w:val="3178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A7AAD"/>
  <w15:chartTrackingRefBased/>
  <w15:docId w15:val="{D9299E20-B80A-4D24-A2EF-2CA87504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2FBC"/>
    <w:pPr>
      <w:spacing w:after="0" w:line="300" w:lineRule="auto"/>
    </w:pPr>
    <w:rPr>
      <w:rFonts w:ascii="Source Sans Pro" w:hAnsi="Source Sans Pro" w:cs="Times New Roman"/>
      <w:color w:val="auto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1F2FBC"/>
    <w:pPr>
      <w:keepNext/>
      <w:keepLines/>
      <w:pBdr>
        <w:bottom w:val="single" w:sz="12" w:space="12" w:color="B3005B" w:themeColor="accent4"/>
      </w:pBdr>
      <w:spacing w:before="460" w:after="480"/>
      <w:outlineLvl w:val="0"/>
    </w:pPr>
    <w:rPr>
      <w:rFonts w:ascii="PT Serif" w:eastAsiaTheme="majorEastAsia" w:hAnsi="PT Serif" w:cstheme="majorBidi"/>
      <w:color w:val="4E2C82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FBC"/>
    <w:pPr>
      <w:keepNext/>
      <w:keepLines/>
      <w:spacing w:before="460"/>
      <w:outlineLvl w:val="1"/>
    </w:pPr>
    <w:rPr>
      <w:rFonts w:ascii="PT Serif" w:eastAsiaTheme="majorEastAsia" w:hAnsi="PT Serif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2FBC"/>
    <w:rPr>
      <w:rFonts w:ascii="PT Serif" w:eastAsiaTheme="majorEastAsia" w:hAnsi="PT Serif" w:cstheme="majorBidi"/>
      <w:color w:val="4E2C82" w:themeColor="accent1"/>
      <w:sz w:val="40"/>
      <w:szCs w:val="32"/>
      <w:lang w:eastAsia="zh-CN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1F2FBC"/>
    <w:pPr>
      <w:spacing w:line="240" w:lineRule="auto"/>
    </w:pPr>
    <w:rPr>
      <w:rFonts w:ascii="PT Serif" w:hAnsi="PT Serif"/>
      <w:color w:val="160F41" w:themeColor="text2"/>
      <w:sz w:val="48"/>
    </w:rPr>
  </w:style>
  <w:style w:type="character" w:customStyle="1" w:styleId="HeaderChar">
    <w:name w:val="Header Char"/>
    <w:basedOn w:val="DefaultParagraphFont"/>
    <w:link w:val="Header"/>
    <w:uiPriority w:val="99"/>
    <w:rsid w:val="001F2FBC"/>
    <w:rPr>
      <w:rFonts w:ascii="PT Serif" w:hAnsi="PT Serif" w:cs="Times New Roman"/>
      <w:color w:val="160F41" w:themeColor="text2"/>
      <w:sz w:val="48"/>
      <w:szCs w:val="20"/>
      <w:lang w:eastAsia="zh-CN"/>
    </w:rPr>
  </w:style>
  <w:style w:type="paragraph" w:styleId="Footer">
    <w:name w:val="footer"/>
    <w:basedOn w:val="p1"/>
    <w:link w:val="FooterChar"/>
    <w:uiPriority w:val="99"/>
    <w:unhideWhenUsed/>
    <w:qFormat/>
    <w:rsid w:val="001F2FBC"/>
    <w:rPr>
      <w:rFonts w:ascii="Source Sans Pro" w:hAnsi="Source Sans Pro"/>
      <w:color w:val="auto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F2FBC"/>
    <w:rPr>
      <w:rFonts w:ascii="Source Sans Pro" w:hAnsi="Source Sans Pro" w:cs="Arial"/>
      <w:color w:val="auto"/>
      <w:sz w:val="16"/>
      <w:szCs w:val="16"/>
      <w:lang w:eastAsia="zh-CN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2FBC"/>
    <w:rPr>
      <w:rFonts w:ascii="PT Serif" w:eastAsiaTheme="majorEastAsia" w:hAnsi="PT Serif" w:cstheme="majorBidi"/>
      <w:b/>
      <w:color w:val="7F7F7F" w:themeColor="text1" w:themeTint="80"/>
      <w:sz w:val="20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4E2C82" w:themeColor="hyperlink"/>
      <w:u w:val="single"/>
    </w:rPr>
  </w:style>
  <w:style w:type="paragraph" w:customStyle="1" w:styleId="p1">
    <w:name w:val="p1"/>
    <w:basedOn w:val="Normal"/>
    <w:rsid w:val="00D26490"/>
    <w:pPr>
      <w:spacing w:line="240" w:lineRule="auto"/>
      <w:jc w:val="center"/>
    </w:pPr>
    <w:rPr>
      <w:rFonts w:ascii="Arial" w:hAnsi="Arial" w:cs="Arial"/>
      <w:color w:val="808183"/>
      <w:sz w:val="12"/>
      <w:szCs w:val="12"/>
    </w:rPr>
  </w:style>
  <w:style w:type="character" w:customStyle="1" w:styleId="apple-converted-space">
    <w:name w:val="apple-converted-space"/>
    <w:basedOn w:val="DefaultParagraphFont"/>
    <w:rsid w:val="00D26490"/>
  </w:style>
  <w:style w:type="paragraph" w:customStyle="1" w:styleId="p2">
    <w:name w:val="p2"/>
    <w:basedOn w:val="Normal"/>
    <w:rsid w:val="006B2B27"/>
    <w:pPr>
      <w:spacing w:line="240" w:lineRule="auto"/>
    </w:pPr>
    <w:rPr>
      <w:color w:val="808183"/>
      <w:sz w:val="15"/>
      <w:szCs w:val="15"/>
    </w:rPr>
  </w:style>
  <w:style w:type="paragraph" w:customStyle="1" w:styleId="BodyCopy">
    <w:name w:val="Body Copy"/>
    <w:basedOn w:val="Normal"/>
    <w:qFormat/>
    <w:rsid w:val="001F2FBC"/>
  </w:style>
  <w:style w:type="paragraph" w:customStyle="1" w:styleId="DivisionorProgram">
    <w:name w:val="Division or Program"/>
    <w:basedOn w:val="Normal"/>
    <w:qFormat/>
    <w:rsid w:val="001F2FBC"/>
    <w:pPr>
      <w:spacing w:line="240" w:lineRule="auto"/>
      <w:jc w:val="center"/>
    </w:pPr>
    <w:rPr>
      <w:rFonts w:ascii="PT Serif" w:hAnsi="PT Serif" w:cs="Arial"/>
      <w:b/>
      <w:bCs/>
      <w:color w:val="623E96"/>
    </w:rPr>
  </w:style>
  <w:style w:type="paragraph" w:customStyle="1" w:styleId="HeaderPTSerif">
    <w:name w:val="Header PT Serif"/>
    <w:basedOn w:val="Normal"/>
    <w:qFormat/>
    <w:rsid w:val="001F2FBC"/>
    <w:pPr>
      <w:spacing w:before="200" w:line="360" w:lineRule="auto"/>
      <w:jc w:val="center"/>
    </w:pPr>
    <w:rPr>
      <w:rFonts w:ascii="PT Serif" w:hAnsi="PT Serif" w:cs="Arial"/>
      <w:b/>
      <w:bCs/>
      <w:color w:val="160F41" w:themeColor="text2"/>
      <w:sz w:val="42"/>
      <w:szCs w:val="42"/>
    </w:rPr>
  </w:style>
  <w:style w:type="table" w:styleId="TableGrid">
    <w:name w:val="Table Grid"/>
    <w:basedOn w:val="TableNormal"/>
    <w:uiPriority w:val="39"/>
    <w:rsid w:val="00B2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Title">
    <w:name w:val="Side Title"/>
    <w:basedOn w:val="Normal"/>
    <w:qFormat/>
    <w:rsid w:val="001F2FBC"/>
    <w:pPr>
      <w:spacing w:line="240" w:lineRule="auto"/>
    </w:pPr>
    <w:rPr>
      <w:rFonts w:ascii="PT Serif" w:hAnsi="PT Serif" w:cs="Arial"/>
      <w:b/>
      <w:bCs/>
      <w:color w:val="0466B3" w:themeColor="accent6"/>
      <w:sz w:val="32"/>
      <w:szCs w:val="32"/>
    </w:rPr>
  </w:style>
  <w:style w:type="paragraph" w:customStyle="1" w:styleId="NumberedList">
    <w:name w:val="Numbered List"/>
    <w:basedOn w:val="BodyCopy"/>
    <w:qFormat/>
    <w:rsid w:val="000F3D33"/>
    <w:pPr>
      <w:numPr>
        <w:numId w:val="6"/>
      </w:numPr>
      <w:ind w:left="340"/>
    </w:pPr>
  </w:style>
  <w:style w:type="paragraph" w:customStyle="1" w:styleId="p3">
    <w:name w:val="p3"/>
    <w:basedOn w:val="Normal"/>
    <w:rsid w:val="006039C3"/>
    <w:pPr>
      <w:spacing w:line="240" w:lineRule="auto"/>
    </w:pPr>
    <w:rPr>
      <w:color w:val="808183"/>
      <w:sz w:val="15"/>
      <w:szCs w:val="15"/>
    </w:rPr>
  </w:style>
  <w:style w:type="paragraph" w:customStyle="1" w:styleId="Bullet">
    <w:name w:val="Bullet"/>
    <w:basedOn w:val="BodyCopy"/>
    <w:qFormat/>
    <w:rsid w:val="000B42D9"/>
    <w:pPr>
      <w:numPr>
        <w:numId w:val="7"/>
      </w:numPr>
      <w:ind w:left="974" w:hanging="176"/>
    </w:pPr>
    <w:rPr>
      <w:color w:val="808183"/>
    </w:rPr>
  </w:style>
  <w:style w:type="paragraph" w:customStyle="1" w:styleId="Question">
    <w:name w:val="Question"/>
    <w:basedOn w:val="BodyCopy"/>
    <w:qFormat/>
    <w:rsid w:val="001F2FBC"/>
    <w:pPr>
      <w:ind w:left="255" w:hanging="270"/>
    </w:pPr>
    <w:rPr>
      <w:rFonts w:ascii="PT Serif" w:hAnsi="PT Serif" w:cs="Arial"/>
      <w:b/>
      <w:color w:val="160F41" w:themeColor="text2"/>
    </w:rPr>
  </w:style>
  <w:style w:type="paragraph" w:customStyle="1" w:styleId="BodyCopyIndent">
    <w:name w:val="Body Copy Indent"/>
    <w:basedOn w:val="BodyCopy"/>
    <w:qFormat/>
    <w:rsid w:val="001F2FBC"/>
    <w:pPr>
      <w:ind w:left="255"/>
    </w:pPr>
    <w:rPr>
      <w:color w:val="808183"/>
    </w:rPr>
  </w:style>
  <w:style w:type="paragraph" w:customStyle="1" w:styleId="Descriptioncopy">
    <w:name w:val="Description copy"/>
    <w:basedOn w:val="NumberedList"/>
    <w:qFormat/>
    <w:rsid w:val="001F2FBC"/>
    <w:pPr>
      <w:numPr>
        <w:numId w:val="0"/>
      </w:numPr>
    </w:pPr>
    <w:rPr>
      <w:rFonts w:cs="Arial"/>
      <w:color w:val="160F41" w:themeColor="text2"/>
      <w:sz w:val="16"/>
      <w:szCs w:val="16"/>
    </w:rPr>
  </w:style>
  <w:style w:type="character" w:customStyle="1" w:styleId="s1">
    <w:name w:val="s1"/>
    <w:basedOn w:val="DefaultParagraphFont"/>
    <w:rsid w:val="0031445D"/>
    <w:rPr>
      <w:u w:val="single"/>
    </w:rPr>
  </w:style>
  <w:style w:type="paragraph" w:customStyle="1" w:styleId="CTA">
    <w:name w:val="CTA"/>
    <w:basedOn w:val="Normal"/>
    <w:qFormat/>
    <w:rsid w:val="00BC4AFA"/>
    <w:pPr>
      <w:spacing w:line="240" w:lineRule="auto"/>
      <w:ind w:left="2340"/>
    </w:pPr>
    <w:rPr>
      <w:color w:val="5F5F5F"/>
      <w:u w:val="single"/>
    </w:rPr>
  </w:style>
  <w:style w:type="paragraph" w:customStyle="1" w:styleId="Answer">
    <w:name w:val="Answer"/>
    <w:basedOn w:val="BodyCopy"/>
    <w:qFormat/>
    <w:rsid w:val="001F2FBC"/>
    <w:pPr>
      <w:ind w:left="255" w:hanging="255"/>
    </w:pPr>
  </w:style>
  <w:style w:type="paragraph" w:customStyle="1" w:styleId="Arialregularblack10">
    <w:name w:val="Arial regular black 10"/>
    <w:basedOn w:val="Normal"/>
    <w:rsid w:val="0041184B"/>
    <w:pPr>
      <w:spacing w:before="500"/>
      <w:jc w:val="center"/>
    </w:pPr>
    <w:rPr>
      <w:rFonts w:ascii="Arial" w:hAnsi="Arial" w:cs="Arial"/>
      <w:color w:val="000000" w:themeColor="text1"/>
    </w:rPr>
  </w:style>
  <w:style w:type="paragraph" w:customStyle="1" w:styleId="p4">
    <w:name w:val="p4"/>
    <w:basedOn w:val="Normal"/>
    <w:rsid w:val="00B62846"/>
    <w:pPr>
      <w:spacing w:line="240" w:lineRule="auto"/>
    </w:pPr>
    <w:rPr>
      <w:color w:val="808183"/>
      <w:sz w:val="15"/>
      <w:szCs w:val="15"/>
    </w:rPr>
  </w:style>
  <w:style w:type="paragraph" w:customStyle="1" w:styleId="Subhead">
    <w:name w:val="Subhead"/>
    <w:basedOn w:val="BodyCopy"/>
    <w:qFormat/>
    <w:rsid w:val="001F2FBC"/>
    <w:pPr>
      <w:spacing w:line="240" w:lineRule="auto"/>
    </w:pPr>
    <w:rPr>
      <w:rFonts w:ascii="PT Serif" w:hAnsi="PT Serif" w:cs="Arial"/>
      <w:b/>
      <w:color w:val="160F41" w:themeColor="text2"/>
    </w:rPr>
  </w:style>
  <w:style w:type="paragraph" w:customStyle="1" w:styleId="Statdescriptor">
    <w:name w:val="Stat descriptor"/>
    <w:basedOn w:val="Normal"/>
    <w:qFormat/>
    <w:rsid w:val="001F2FBC"/>
    <w:pPr>
      <w:spacing w:line="240" w:lineRule="auto"/>
      <w:jc w:val="center"/>
    </w:pPr>
    <w:rPr>
      <w:rFonts w:cs="Arial"/>
    </w:rPr>
  </w:style>
  <w:style w:type="paragraph" w:customStyle="1" w:styleId="Stat">
    <w:name w:val="Stat"/>
    <w:basedOn w:val="Normal"/>
    <w:qFormat/>
    <w:rsid w:val="001F2FBC"/>
    <w:pPr>
      <w:spacing w:line="240" w:lineRule="auto"/>
      <w:jc w:val="center"/>
    </w:pPr>
    <w:rPr>
      <w:rFonts w:ascii="PT Serif" w:hAnsi="PT Serif" w:cs="Arial"/>
      <w:b/>
      <w:bCs/>
      <w:color w:val="0466B3" w:themeColor="accent6"/>
      <w:sz w:val="110"/>
      <w:szCs w:val="110"/>
    </w:rPr>
  </w:style>
  <w:style w:type="character" w:styleId="PageNumber">
    <w:name w:val="page number"/>
    <w:basedOn w:val="DefaultParagraphFont"/>
    <w:uiPriority w:val="99"/>
    <w:semiHidden/>
    <w:unhideWhenUsed/>
    <w:rsid w:val="00A1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kelley\AppData\Roaming\Microsoft\Templates\One%20Pager%20Refreshed.dotx" TargetMode="External"/></Relationships>
</file>

<file path=word/theme/theme1.xml><?xml version="1.0" encoding="utf-8"?>
<a:theme xmlns:a="http://schemas.openxmlformats.org/drawingml/2006/main" name="athenahealth2025">
  <a:themeElements>
    <a:clrScheme name="athenahealth Brand">
      <a:dk1>
        <a:srgbClr val="000000"/>
      </a:dk1>
      <a:lt1>
        <a:srgbClr val="FFFFFF"/>
      </a:lt1>
      <a:dk2>
        <a:srgbClr val="160F41"/>
      </a:dk2>
      <a:lt2>
        <a:srgbClr val="F2ECDE"/>
      </a:lt2>
      <a:accent1>
        <a:srgbClr val="4E2C82"/>
      </a:accent1>
      <a:accent2>
        <a:srgbClr val="589C48"/>
      </a:accent2>
      <a:accent3>
        <a:srgbClr val="F3A61C"/>
      </a:accent3>
      <a:accent4>
        <a:srgbClr val="B3005B"/>
      </a:accent4>
      <a:accent5>
        <a:srgbClr val="23A9BE"/>
      </a:accent5>
      <a:accent6>
        <a:srgbClr val="0466B3"/>
      </a:accent6>
      <a:hlink>
        <a:srgbClr val="4E2C82"/>
      </a:hlink>
      <a:folHlink>
        <a:srgbClr val="000000"/>
      </a:folHlink>
    </a:clrScheme>
    <a:fontScheme name="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thenahealth2025" id="{AE978DB4-0C0E-6C49-8DDB-E764EED42DE8}" vid="{9FD22C7B-897B-0549-9B61-EF48F34BA4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CF2BAF3A29B498E5D909624E0E4E5" ma:contentTypeVersion="15" ma:contentTypeDescription="Create a new document." ma:contentTypeScope="" ma:versionID="cce99053b4a663475b43d9c0897d7c05">
  <xsd:schema xmlns:xsd="http://www.w3.org/2001/XMLSchema" xmlns:xs="http://www.w3.org/2001/XMLSchema" xmlns:p="http://schemas.microsoft.com/office/2006/metadata/properties" xmlns:ns1="http://schemas.microsoft.com/sharepoint/v3" xmlns:ns2="67699f6f-483d-4db0-aef3-52f368cfef95" xmlns:ns3="bf9962d5-3f6b-44a0-9857-1eae4d6a8cec" targetNamespace="http://schemas.microsoft.com/office/2006/metadata/properties" ma:root="true" ma:fieldsID="a1ede0e93d6a3f06befed014b82ea389" ns1:_="" ns2:_="" ns3:_="">
    <xsd:import namespace="http://schemas.microsoft.com/sharepoint/v3"/>
    <xsd:import namespace="67699f6f-483d-4db0-aef3-52f368cfef95"/>
    <xsd:import namespace="bf9962d5-3f6b-44a0-9857-1eae4d6a8c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99f6f-483d-4db0-aef3-52f368cfe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962d5-3f6b-44a0-9857-1eae4d6a8ce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76DB652-B2CF-4E84-B193-02C1134F97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AF4EE8-B43A-40ED-92C5-D6DCA54A6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7699f6f-483d-4db0-aef3-52f368cfef95"/>
    <ds:schemaRef ds:uri="bf9962d5-3f6b-44a0-9857-1eae4d6a8c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754072-1B29-4DA9-97FD-1893C0CC00F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31E0A6D-4D1C-4DD6-8E7C-B8D7EC725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C:\Users\cakelley\AppData\Roaming\Microsoft\Templates\One Pager Refreshed.dotx</Template>
  <TotalTime>46</TotalTime>
  <Pages>1</Pages>
  <Words>200</Words>
  <Characters>1141</Characters>
  <Application>Microsoft Office Word</Application>
  <DocSecurity>0</DocSecurity>
  <Lines>9</Lines>
  <Paragraphs>2</Paragraphs>
  <ScaleCrop>false</ScaleCrop>
  <Company>athenahealth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Kelley</dc:creator>
  <cp:keywords/>
  <dc:description/>
  <cp:lastModifiedBy>Sam Wollak</cp:lastModifiedBy>
  <cp:revision>55</cp:revision>
  <dcterms:created xsi:type="dcterms:W3CDTF">2021-09-27T20:37:00Z</dcterms:created>
  <dcterms:modified xsi:type="dcterms:W3CDTF">2025-06-04T12:57:00Z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  <property fmtid="{D5CDD505-2E9C-101B-9397-08002B2CF9AE}" pid="3" name="ContentTypeId">
    <vt:lpwstr>0x010100F65CF2BAF3A29B498E5D909624E0E4E5</vt:lpwstr>
  </property>
</Properties>
</file>